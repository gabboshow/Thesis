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Author"/>
        <w:id w:val="4828253"/>
        <w:placeholder>
          <w:docPart w:val="A6441B9C1D014DA6A05838C772E2DE40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p w:rsidR="00DF73FC" w:rsidRDefault="0091413E">
          <w:pPr>
            <w:pStyle w:val="Bold"/>
          </w:pPr>
          <w:r>
            <w:t>Gabriele Spina</w:t>
          </w:r>
        </w:p>
      </w:sdtContent>
    </w:sdt>
    <w:p w:rsidR="00DF73FC" w:rsidRDefault="0091413E">
      <w:proofErr w:type="spellStart"/>
      <w:r>
        <w:t>Nieuwstraat</w:t>
      </w:r>
      <w:proofErr w:type="spellEnd"/>
      <w:r>
        <w:t xml:space="preserve"> 29</w:t>
      </w:r>
    </w:p>
    <w:p w:rsidR="00DF73FC" w:rsidRDefault="0091413E">
      <w:r>
        <w:t xml:space="preserve">Eindhoven 5611DA, </w:t>
      </w:r>
      <w:proofErr w:type="gramStart"/>
      <w:r>
        <w:t>The</w:t>
      </w:r>
      <w:proofErr w:type="gramEnd"/>
      <w:r>
        <w:t xml:space="preserve"> Netherlands</w:t>
      </w:r>
    </w:p>
    <w:sdt>
      <w:sdtPr>
        <w:id w:val="4828272"/>
        <w:placeholder>
          <w:docPart w:val="8BFB1F2FC9AE4E2CAE489E1F34969238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15-11-18T00:00:00Z">
          <w:dateFormat w:val="MMMM d, yyyy"/>
          <w:lid w:val="en-US"/>
          <w:storeMappedDataAs w:val="dateTime"/>
          <w:calendar w:val="gregorian"/>
        </w:date>
      </w:sdtPr>
      <w:sdtEndPr/>
      <w:sdtContent>
        <w:p w:rsidR="00DF73FC" w:rsidRDefault="0091413E">
          <w:pPr>
            <w:pStyle w:val="DateofLetter"/>
          </w:pPr>
          <w:r>
            <w:t>November 18, 2015</w:t>
          </w:r>
        </w:p>
      </w:sdtContent>
    </w:sdt>
    <w:sdt>
      <w:sdtPr>
        <w:rPr>
          <w:rFonts w:eastAsiaTheme="minorHAnsi"/>
        </w:rPr>
        <w:alias w:val="Recipient Name"/>
        <w:tag w:val="Recipient Name"/>
        <w:id w:val="258528251"/>
        <w:placeholder>
          <w:docPart w:val="A1C964A04AFA4A978B4F23067540126D"/>
        </w:placeholder>
        <w:dataBinding w:prefixMappings="xmlns:ns0='http://schemas.microsoft.com/templates/2006/recipientData' " w:xpath="/ns0:templateProperties[1]/ns0:recipientName[1]" w:storeItemID="{4B146CC5-D3C5-43BB-AF4E-26D9B320BDC6}"/>
        <w:text/>
      </w:sdtPr>
      <w:sdtEndPr/>
      <w:sdtContent>
        <w:p w:rsidR="00DF73FC" w:rsidRDefault="0091413E">
          <w:pPr>
            <w:pStyle w:val="RecipientName-Address"/>
            <w:rPr>
              <w:rFonts w:eastAsiaTheme="minorHAnsi"/>
            </w:rPr>
          </w:pPr>
          <w:r>
            <w:rPr>
              <w:rFonts w:eastAsiaTheme="minorHAnsi"/>
            </w:rPr>
            <w:t>Data Science Department</w:t>
          </w:r>
        </w:p>
      </w:sdtContent>
    </w:sdt>
    <w:p w:rsidR="00DF73FC" w:rsidRDefault="0091413E">
      <w:r>
        <w:t>Philips</w:t>
      </w:r>
    </w:p>
    <w:p w:rsidR="00DF73FC" w:rsidRDefault="0091413E">
      <w:r>
        <w:t>High Tech Campus</w:t>
      </w:r>
    </w:p>
    <w:p w:rsidR="00DF73FC" w:rsidRDefault="0091413E">
      <w:r>
        <w:t>Eindhoven</w:t>
      </w:r>
    </w:p>
    <w:p w:rsidR="00DF73FC" w:rsidRDefault="00EC1962">
      <w:pPr>
        <w:pStyle w:val="Greeting"/>
      </w:pPr>
      <w:r>
        <w:t xml:space="preserve">Dear </w:t>
      </w:r>
      <w:sdt>
        <w:sdtPr>
          <w:alias w:val="Recipient Name"/>
          <w:tag w:val="Recipient Name"/>
          <w:id w:val="258528255"/>
          <w:placeholder>
            <w:docPart w:val="5773375862464F8C8AF869BAC7A7F141"/>
          </w:placeholder>
          <w:dataBinding w:prefixMappings="xmlns:ns0='http://schemas.microsoft.com/templates/2006/recipientData' " w:xpath="/ns0:templateProperties[1]/ns0:recipientName[1]" w:storeItemID="{4B146CC5-D3C5-43BB-AF4E-26D9B320BDC6}"/>
          <w:text/>
        </w:sdtPr>
        <w:sdtEndPr/>
        <w:sdtContent>
          <w:r w:rsidR="0091413E">
            <w:t>Data Science Department</w:t>
          </w:r>
        </w:sdtContent>
      </w:sdt>
      <w:r>
        <w:t>:</w:t>
      </w:r>
    </w:p>
    <w:p w:rsidR="00DF73FC" w:rsidRDefault="00EC1962">
      <w:pPr>
        <w:pStyle w:val="BodyCopy"/>
      </w:pPr>
      <w:r>
        <w:t>I</w:t>
      </w:r>
      <w:r w:rsidR="0091413E">
        <w:t>t is with great interest that I am forwarding my resume to you for the full-time position “</w:t>
      </w:r>
      <w:r w:rsidR="0091413E" w:rsidRPr="0091413E">
        <w:t>Data</w:t>
      </w:r>
      <w:r w:rsidR="0091413E">
        <w:t xml:space="preserve"> Scientist (Job Number: 182765-1)”</w:t>
      </w:r>
      <w:r>
        <w:t xml:space="preserve">. </w:t>
      </w:r>
      <w:r w:rsidR="0091413E">
        <w:t xml:space="preserve">I am applying for this job under the </w:t>
      </w:r>
      <w:r w:rsidR="00463E6E">
        <w:t>suggestion</w:t>
      </w:r>
      <w:r w:rsidR="0091413E">
        <w:t xml:space="preserve"> of Dr. Bert den Brinker and Dr. </w:t>
      </w:r>
      <w:r w:rsidR="0091413E" w:rsidRPr="0091413E">
        <w:t>Dimitrios Mavroeidis</w:t>
      </w:r>
      <w:r w:rsidR="0091413E">
        <w:t xml:space="preserve"> with whom I had the pleasure to work with</w:t>
      </w:r>
      <w:r>
        <w:t xml:space="preserve">. </w:t>
      </w:r>
    </w:p>
    <w:p w:rsidR="000B244A" w:rsidRDefault="000B244A">
      <w:pPr>
        <w:pStyle w:val="BodyCopy"/>
      </w:pPr>
      <w:r>
        <w:t>I graduated in Biomedical Engineering with honors and I am currently a last year PhD student at Philips Research (Smart Professional Spaces group) and at the department of Signal Processing System</w:t>
      </w:r>
      <w:r w:rsidR="0089185D">
        <w:t>s</w:t>
      </w:r>
      <w:r>
        <w:t xml:space="preserve"> of TU/e. </w:t>
      </w:r>
    </w:p>
    <w:p w:rsidR="000B244A" w:rsidRDefault="000B244A">
      <w:pPr>
        <w:pStyle w:val="BodyCopy"/>
      </w:pPr>
      <w:r>
        <w:t xml:space="preserve">My PhD </w:t>
      </w:r>
      <w:r w:rsidRPr="000B244A">
        <w:t xml:space="preserve">focuses </w:t>
      </w:r>
      <w:r>
        <w:t xml:space="preserve">on analyzing </w:t>
      </w:r>
      <w:r w:rsidRPr="000B244A">
        <w:t>data comprising physiological information and physical activity</w:t>
      </w:r>
      <w:r>
        <w:t xml:space="preserve"> related to </w:t>
      </w:r>
      <w:r w:rsidR="00463E6E">
        <w:t xml:space="preserve">more than 1000 </w:t>
      </w:r>
      <w:r>
        <w:t xml:space="preserve">patients with chronic obstructive pulmonary disease (COPD). In particular, my efforts aim to investigate </w:t>
      </w:r>
      <w:r w:rsidRPr="000B244A">
        <w:t xml:space="preserve">and further developed </w:t>
      </w:r>
      <w:r>
        <w:t>s</w:t>
      </w:r>
      <w:r w:rsidRPr="000B244A">
        <w:t xml:space="preserve">ignal processing and machine learning methods to </w:t>
      </w:r>
      <w:r>
        <w:t xml:space="preserve">derive </w:t>
      </w:r>
      <w:r w:rsidRPr="000B244A">
        <w:t xml:space="preserve">patient characteristics and behavioral patterns. The extracted information can be used to obtain </w:t>
      </w:r>
      <w:r w:rsidR="004E54C5" w:rsidRPr="004E54C5">
        <w:t xml:space="preserve">new markers of patient's improvements </w:t>
      </w:r>
      <w:r w:rsidR="004E54C5">
        <w:t xml:space="preserve">and </w:t>
      </w:r>
      <w:r w:rsidRPr="000B244A">
        <w:t>obje</w:t>
      </w:r>
      <w:r w:rsidR="004E54C5">
        <w:t xml:space="preserve">ctive behavioral assessment </w:t>
      </w:r>
      <w:r w:rsidRPr="000B244A">
        <w:t xml:space="preserve">under free living conditions. </w:t>
      </w:r>
    </w:p>
    <w:p w:rsidR="00463E6E" w:rsidRDefault="00463E6E">
      <w:pPr>
        <w:pStyle w:val="BodyCopy"/>
      </w:pPr>
      <w:r>
        <w:t xml:space="preserve">During my PhD I developed </w:t>
      </w:r>
      <w:r w:rsidRPr="00463E6E">
        <w:t xml:space="preserve">solid programming skills with data analysis techniques such as </w:t>
      </w:r>
      <w:r>
        <w:t xml:space="preserve">topic models, </w:t>
      </w:r>
      <w:r w:rsidRPr="00463E6E">
        <w:t>clustering, statistical analysis, p</w:t>
      </w:r>
      <w:r>
        <w:t>attern recognition, classifiers.</w:t>
      </w:r>
    </w:p>
    <w:p w:rsidR="00DF73FC" w:rsidRDefault="00EC1962">
      <w:pPr>
        <w:pStyle w:val="BodyCopy"/>
      </w:pPr>
      <w:r>
        <w:t>Some specific accomplishments</w:t>
      </w:r>
      <w:r>
        <w:t xml:space="preserve"> include:</w:t>
      </w:r>
    </w:p>
    <w:p w:rsidR="00DF73FC" w:rsidRDefault="000B244A">
      <w:pPr>
        <w:pStyle w:val="BulletedList"/>
      </w:pPr>
      <w:r>
        <w:t>1 journal paper published in</w:t>
      </w:r>
      <w:r w:rsidR="00EC1962">
        <w:t xml:space="preserve"> the</w:t>
      </w:r>
      <w:r>
        <w:t xml:space="preserve"> IEEE journal of Biomedical and Health informatics </w:t>
      </w:r>
      <w:r w:rsidR="00EC1962">
        <w:t xml:space="preserve">and </w:t>
      </w:r>
      <w:r>
        <w:t>awarded as research highlight by IEEE</w:t>
      </w:r>
      <w:bookmarkStart w:id="0" w:name="_GoBack"/>
      <w:bookmarkEnd w:id="0"/>
      <w:r w:rsidR="00EC1962">
        <w:t>.</w:t>
      </w:r>
    </w:p>
    <w:p w:rsidR="00DF73FC" w:rsidRDefault="000B244A">
      <w:pPr>
        <w:pStyle w:val="BulletedList"/>
      </w:pPr>
      <w:r>
        <w:t>2 journal papers submitted to major medical journals</w:t>
      </w:r>
      <w:r w:rsidR="00463E6E">
        <w:t>.</w:t>
      </w:r>
    </w:p>
    <w:p w:rsidR="00DF73FC" w:rsidRDefault="000B244A">
      <w:pPr>
        <w:pStyle w:val="BulletedList"/>
      </w:pPr>
      <w:r>
        <w:t>3 patent</w:t>
      </w:r>
      <w:r w:rsidR="00463E6E">
        <w:t>s</w:t>
      </w:r>
      <w:r>
        <w:t xml:space="preserve"> filed by Philips.</w:t>
      </w:r>
    </w:p>
    <w:p w:rsidR="00463E6E" w:rsidRDefault="00463E6E">
      <w:pPr>
        <w:pStyle w:val="BodyCopy"/>
      </w:pPr>
      <w:r>
        <w:t>My belief is that I could make significant contributions to your current and future projects and that my education and abilities will be employed to their full potential in this position.</w:t>
      </w:r>
      <w:r w:rsidR="00EC1962">
        <w:t xml:space="preserve"> </w:t>
      </w:r>
    </w:p>
    <w:p w:rsidR="00DF73FC" w:rsidRDefault="00EC1962">
      <w:pPr>
        <w:pStyle w:val="BodyCopy"/>
      </w:pPr>
      <w:r>
        <w:t>I</w:t>
      </w:r>
      <w:r w:rsidR="00463E6E">
        <w:t xml:space="preserve"> ha</w:t>
      </w:r>
      <w:r>
        <w:t>ve enclos</w:t>
      </w:r>
      <w:r>
        <w:t xml:space="preserve">ed my resume for your review. I </w:t>
      </w:r>
      <w:r>
        <w:t>look forward to hearing from you</w:t>
      </w:r>
      <w:r>
        <w:t>.</w:t>
      </w:r>
    </w:p>
    <w:p w:rsidR="00DF73FC" w:rsidRDefault="00EC1962">
      <w:pPr>
        <w:pStyle w:val="Closure"/>
      </w:pPr>
      <w:r>
        <w:t>Sincerely,</w:t>
      </w:r>
    </w:p>
    <w:sdt>
      <w:sdtPr>
        <w:alias w:val="Author"/>
        <w:id w:val="4828319"/>
        <w:placeholder>
          <w:docPart w:val="71F5E9FAB1DE4B42A7CBA503E7A44AF4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p w:rsidR="00DF73FC" w:rsidRDefault="0091413E">
          <w:pPr>
            <w:pStyle w:val="Closure"/>
          </w:pPr>
          <w:r>
            <w:t>Gabriele Spina</w:t>
          </w:r>
        </w:p>
      </w:sdtContent>
    </w:sdt>
    <w:sectPr w:rsidR="00DF73FC">
      <w:pgSz w:w="12240" w:h="15840"/>
      <w:pgMar w:top="1080" w:right="2160" w:bottom="1440" w:left="2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9676A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6090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C73610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6596B9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11326E1"/>
    <w:multiLevelType w:val="hybridMultilevel"/>
    <w:tmpl w:val="5BDEC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216E13"/>
    <w:multiLevelType w:val="hybridMultilevel"/>
    <w:tmpl w:val="4E28D91E"/>
    <w:lvl w:ilvl="0" w:tplc="E01AF61E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13E"/>
    <w:rsid w:val="000B244A"/>
    <w:rsid w:val="00463E6E"/>
    <w:rsid w:val="004E54C5"/>
    <w:rsid w:val="007556C6"/>
    <w:rsid w:val="0089185D"/>
    <w:rsid w:val="0091413E"/>
    <w:rsid w:val="00DD2FFC"/>
    <w:rsid w:val="00DF73FC"/>
    <w:rsid w:val="00EC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Salutation" w:semiHidden="0" w:unhideWhenUsed="0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eastAsia="Times New Roman" w:cs="Times New Roman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customStyle="1" w:styleId="Enclosure">
    <w:name w:val="Enclosure"/>
    <w:basedOn w:val="Normal"/>
    <w:qFormat/>
    <w:pPr>
      <w:spacing w:before="1200"/>
    </w:pPr>
    <w:rPr>
      <w:caps/>
      <w:spacing w:val="10"/>
      <w:sz w:val="14"/>
    </w:rPr>
  </w:style>
  <w:style w:type="paragraph" w:customStyle="1" w:styleId="Closure">
    <w:name w:val="Closure"/>
    <w:basedOn w:val="Normal"/>
    <w:qFormat/>
    <w:pPr>
      <w:spacing w:before="600"/>
    </w:pPr>
    <w:rPr>
      <w:i/>
    </w:rPr>
  </w:style>
  <w:style w:type="paragraph" w:customStyle="1" w:styleId="RecipientName-Address">
    <w:name w:val="Recipient Name - Address"/>
    <w:basedOn w:val="Normal"/>
    <w:qFormat/>
    <w:pPr>
      <w:spacing w:before="600"/>
    </w:pPr>
    <w:rPr>
      <w:b/>
      <w:spacing w:val="10"/>
    </w:rPr>
  </w:style>
  <w:style w:type="paragraph" w:customStyle="1" w:styleId="BodyCopy">
    <w:name w:val="Body Copy"/>
    <w:basedOn w:val="Normal"/>
    <w:qFormat/>
    <w:pPr>
      <w:spacing w:after="200" w:line="264" w:lineRule="auto"/>
    </w:pPr>
  </w:style>
  <w:style w:type="paragraph" w:customStyle="1" w:styleId="BulletedList">
    <w:name w:val="Bulleted List"/>
    <w:basedOn w:val="BodyCopy"/>
    <w:qFormat/>
    <w:pPr>
      <w:numPr>
        <w:numId w:val="6"/>
      </w:numPr>
      <w:contextualSpacing/>
    </w:pPr>
  </w:style>
  <w:style w:type="paragraph" w:customStyle="1" w:styleId="Greeting">
    <w:name w:val="Greeting"/>
    <w:basedOn w:val="Normal"/>
    <w:qFormat/>
    <w:pPr>
      <w:spacing w:before="600" w:after="200"/>
    </w:pPr>
  </w:style>
  <w:style w:type="paragraph" w:customStyle="1" w:styleId="RecipeintTitle">
    <w:name w:val="Recipeint Title"/>
    <w:basedOn w:val="Normal"/>
    <w:qFormat/>
    <w:rPr>
      <w:i/>
    </w:rPr>
  </w:style>
  <w:style w:type="paragraph" w:customStyle="1" w:styleId="DateofLetter">
    <w:name w:val="Date of Letter"/>
    <w:basedOn w:val="Normal"/>
    <w:qFormat/>
    <w:pPr>
      <w:spacing w:before="1200"/>
    </w:pPr>
  </w:style>
  <w:style w:type="paragraph" w:customStyle="1" w:styleId="Bold">
    <w:name w:val="Bold"/>
    <w:basedOn w:val="BodyCopy"/>
    <w:qFormat/>
    <w:pPr>
      <w:spacing w:after="0" w:line="240" w:lineRule="auto"/>
    </w:pPr>
    <w:rPr>
      <w:b/>
      <w:spacing w:val="1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Salutation" w:semiHidden="0" w:unhideWhenUsed="0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eastAsia="Times New Roman" w:cs="Times New Roman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customStyle="1" w:styleId="Enclosure">
    <w:name w:val="Enclosure"/>
    <w:basedOn w:val="Normal"/>
    <w:qFormat/>
    <w:pPr>
      <w:spacing w:before="1200"/>
    </w:pPr>
    <w:rPr>
      <w:caps/>
      <w:spacing w:val="10"/>
      <w:sz w:val="14"/>
    </w:rPr>
  </w:style>
  <w:style w:type="paragraph" w:customStyle="1" w:styleId="Closure">
    <w:name w:val="Closure"/>
    <w:basedOn w:val="Normal"/>
    <w:qFormat/>
    <w:pPr>
      <w:spacing w:before="600"/>
    </w:pPr>
    <w:rPr>
      <w:i/>
    </w:rPr>
  </w:style>
  <w:style w:type="paragraph" w:customStyle="1" w:styleId="RecipientName-Address">
    <w:name w:val="Recipient Name - Address"/>
    <w:basedOn w:val="Normal"/>
    <w:qFormat/>
    <w:pPr>
      <w:spacing w:before="600"/>
    </w:pPr>
    <w:rPr>
      <w:b/>
      <w:spacing w:val="10"/>
    </w:rPr>
  </w:style>
  <w:style w:type="paragraph" w:customStyle="1" w:styleId="BodyCopy">
    <w:name w:val="Body Copy"/>
    <w:basedOn w:val="Normal"/>
    <w:qFormat/>
    <w:pPr>
      <w:spacing w:after="200" w:line="264" w:lineRule="auto"/>
    </w:pPr>
  </w:style>
  <w:style w:type="paragraph" w:customStyle="1" w:styleId="BulletedList">
    <w:name w:val="Bulleted List"/>
    <w:basedOn w:val="BodyCopy"/>
    <w:qFormat/>
    <w:pPr>
      <w:numPr>
        <w:numId w:val="6"/>
      </w:numPr>
      <w:contextualSpacing/>
    </w:pPr>
  </w:style>
  <w:style w:type="paragraph" w:customStyle="1" w:styleId="Greeting">
    <w:name w:val="Greeting"/>
    <w:basedOn w:val="Normal"/>
    <w:qFormat/>
    <w:pPr>
      <w:spacing w:before="600" w:after="200"/>
    </w:pPr>
  </w:style>
  <w:style w:type="paragraph" w:customStyle="1" w:styleId="RecipeintTitle">
    <w:name w:val="Recipeint Title"/>
    <w:basedOn w:val="Normal"/>
    <w:qFormat/>
    <w:rPr>
      <w:i/>
    </w:rPr>
  </w:style>
  <w:style w:type="paragraph" w:customStyle="1" w:styleId="DateofLetter">
    <w:name w:val="Date of Letter"/>
    <w:basedOn w:val="Normal"/>
    <w:qFormat/>
    <w:pPr>
      <w:spacing w:before="1200"/>
    </w:pPr>
  </w:style>
  <w:style w:type="paragraph" w:customStyle="1" w:styleId="Bold">
    <w:name w:val="Bold"/>
    <w:basedOn w:val="BodyCopy"/>
    <w:qFormat/>
    <w:pPr>
      <w:spacing w:after="0" w:line="240" w:lineRule="auto"/>
    </w:pPr>
    <w:rPr>
      <w:b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10153563\AppData\Roaming\Microsoft\Templates\CoverLetter_ResponseTo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6441B9C1D014DA6A05838C772E2DE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C509B6-5E98-4E0D-80FA-17E90158563B}"/>
      </w:docPartPr>
      <w:docPartBody>
        <w:p w:rsidR="00000000" w:rsidRDefault="00E60384">
          <w:pPr>
            <w:pStyle w:val="A6441B9C1D014DA6A05838C772E2DE40"/>
          </w:pPr>
          <w:r>
            <w:t>[Your Name]</w:t>
          </w:r>
        </w:p>
      </w:docPartBody>
    </w:docPart>
    <w:docPart>
      <w:docPartPr>
        <w:name w:val="8BFB1F2FC9AE4E2CAE489E1F349692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C5B167-9178-4424-985F-C7553F3360E3}"/>
      </w:docPartPr>
      <w:docPartBody>
        <w:p w:rsidR="00000000" w:rsidRDefault="00E60384">
          <w:pPr>
            <w:pStyle w:val="8BFB1F2FC9AE4E2CAE489E1F34969238"/>
          </w:pPr>
          <w:r>
            <w:t>[Pick the date]</w:t>
          </w:r>
        </w:p>
      </w:docPartBody>
    </w:docPart>
    <w:docPart>
      <w:docPartPr>
        <w:name w:val="A1C964A04AFA4A978B4F230675401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33CAA9-9863-43F6-8D9D-983A8406CBAF}"/>
      </w:docPartPr>
      <w:docPartBody>
        <w:p w:rsidR="00000000" w:rsidRDefault="00E60384">
          <w:pPr>
            <w:pStyle w:val="A1C964A04AFA4A978B4F23067540126D"/>
          </w:pPr>
          <w:r>
            <w:rPr>
              <w:rFonts w:eastAsiaTheme="minorHAnsi"/>
            </w:rPr>
            <w:t>[Recipient Name]</w:t>
          </w:r>
        </w:p>
      </w:docPartBody>
    </w:docPart>
    <w:docPart>
      <w:docPartPr>
        <w:name w:val="5773375862464F8C8AF869BAC7A7F1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333BA-358D-4734-AB2C-D9213F5203A7}"/>
      </w:docPartPr>
      <w:docPartBody>
        <w:p w:rsidR="00000000" w:rsidRDefault="00E60384">
          <w:pPr>
            <w:pStyle w:val="5773375862464F8C8AF869BAC7A7F141"/>
          </w:pPr>
          <w:r>
            <w:t>[Recipient Name]</w:t>
          </w:r>
        </w:p>
      </w:docPartBody>
    </w:docPart>
    <w:docPart>
      <w:docPartPr>
        <w:name w:val="71F5E9FAB1DE4B42A7CBA503E7A44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93D287-29EB-4E95-A696-D2755C43A62A}"/>
      </w:docPartPr>
      <w:docPartBody>
        <w:p w:rsidR="00000000" w:rsidRDefault="00E60384">
          <w:pPr>
            <w:pStyle w:val="71F5E9FAB1DE4B42A7CBA503E7A44AF4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384"/>
    <w:rsid w:val="00E6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441B9C1D014DA6A05838C772E2DE40">
    <w:name w:val="A6441B9C1D014DA6A05838C772E2DE40"/>
  </w:style>
  <w:style w:type="paragraph" w:customStyle="1" w:styleId="57E3101682E04EC48FB335649E607034">
    <w:name w:val="57E3101682E04EC48FB335649E607034"/>
  </w:style>
  <w:style w:type="paragraph" w:customStyle="1" w:styleId="DDE940042ED14E9DB8C427A536599495">
    <w:name w:val="DDE940042ED14E9DB8C427A536599495"/>
  </w:style>
  <w:style w:type="paragraph" w:customStyle="1" w:styleId="8BFB1F2FC9AE4E2CAE489E1F34969238">
    <w:name w:val="8BFB1F2FC9AE4E2CAE489E1F34969238"/>
  </w:style>
  <w:style w:type="paragraph" w:customStyle="1" w:styleId="A1C964A04AFA4A978B4F23067540126D">
    <w:name w:val="A1C964A04AFA4A978B4F23067540126D"/>
  </w:style>
  <w:style w:type="paragraph" w:customStyle="1" w:styleId="DE01923130F348099CD7DB2049344061">
    <w:name w:val="DE01923130F348099CD7DB2049344061"/>
  </w:style>
  <w:style w:type="paragraph" w:customStyle="1" w:styleId="E8697C8C91E3434BB92B666B366B957F">
    <w:name w:val="E8697C8C91E3434BB92B666B366B957F"/>
  </w:style>
  <w:style w:type="paragraph" w:customStyle="1" w:styleId="00778D9E24AA4200BB0642A9967B20AC">
    <w:name w:val="00778D9E24AA4200BB0642A9967B20AC"/>
  </w:style>
  <w:style w:type="paragraph" w:customStyle="1" w:styleId="719C61356C6647FA8C755829C419CC1A">
    <w:name w:val="719C61356C6647FA8C755829C419CC1A"/>
  </w:style>
  <w:style w:type="paragraph" w:customStyle="1" w:styleId="5773375862464F8C8AF869BAC7A7F141">
    <w:name w:val="5773375862464F8C8AF869BAC7A7F141"/>
  </w:style>
  <w:style w:type="paragraph" w:customStyle="1" w:styleId="71F5E9FAB1DE4B42A7CBA503E7A44AF4">
    <w:name w:val="71F5E9FAB1DE4B42A7CBA503E7A44AF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6441B9C1D014DA6A05838C772E2DE40">
    <w:name w:val="A6441B9C1D014DA6A05838C772E2DE40"/>
  </w:style>
  <w:style w:type="paragraph" w:customStyle="1" w:styleId="57E3101682E04EC48FB335649E607034">
    <w:name w:val="57E3101682E04EC48FB335649E607034"/>
  </w:style>
  <w:style w:type="paragraph" w:customStyle="1" w:styleId="DDE940042ED14E9DB8C427A536599495">
    <w:name w:val="DDE940042ED14E9DB8C427A536599495"/>
  </w:style>
  <w:style w:type="paragraph" w:customStyle="1" w:styleId="8BFB1F2FC9AE4E2CAE489E1F34969238">
    <w:name w:val="8BFB1F2FC9AE4E2CAE489E1F34969238"/>
  </w:style>
  <w:style w:type="paragraph" w:customStyle="1" w:styleId="A1C964A04AFA4A978B4F23067540126D">
    <w:name w:val="A1C964A04AFA4A978B4F23067540126D"/>
  </w:style>
  <w:style w:type="paragraph" w:customStyle="1" w:styleId="DE01923130F348099CD7DB2049344061">
    <w:name w:val="DE01923130F348099CD7DB2049344061"/>
  </w:style>
  <w:style w:type="paragraph" w:customStyle="1" w:styleId="E8697C8C91E3434BB92B666B366B957F">
    <w:name w:val="E8697C8C91E3434BB92B666B366B957F"/>
  </w:style>
  <w:style w:type="paragraph" w:customStyle="1" w:styleId="00778D9E24AA4200BB0642A9967B20AC">
    <w:name w:val="00778D9E24AA4200BB0642A9967B20AC"/>
  </w:style>
  <w:style w:type="paragraph" w:customStyle="1" w:styleId="719C61356C6647FA8C755829C419CC1A">
    <w:name w:val="719C61356C6647FA8C755829C419CC1A"/>
  </w:style>
  <w:style w:type="paragraph" w:customStyle="1" w:styleId="5773375862464F8C8AF869BAC7A7F141">
    <w:name w:val="5773375862464F8C8AF869BAC7A7F141"/>
  </w:style>
  <w:style w:type="paragraph" w:customStyle="1" w:styleId="71F5E9FAB1DE4B42A7CBA503E7A44AF4">
    <w:name w:val="71F5E9FAB1DE4B42A7CBA503E7A44A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:templateProperties xmlns:t="http://schemas.microsoft.com/templates/2006/recipientData">
  <t:recipientName>Data Science Department</t:recipientName>
</t:templat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overPageProperties xmlns="http://schemas.microsoft.com/office/2006/coverPageProps">
  <PublishDate>2015-11-18T00:00:00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146CC5-D3C5-43BB-AF4E-26D9B320BDC6}">
  <ds:schemaRefs>
    <ds:schemaRef ds:uri="http://schemas.microsoft.com/templates/2006/recipientData"/>
  </ds:schemaRefs>
</ds:datastoreItem>
</file>

<file path=customXml/itemProps2.xml><?xml version="1.0" encoding="utf-8"?>
<ds:datastoreItem xmlns:ds="http://schemas.openxmlformats.org/officeDocument/2006/customXml" ds:itemID="{20E68985-46E5-47E6-AACB-E1851FD64A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CoverLetter_ResponseToAd.dotx</Template>
  <TotalTime>32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 in response to ad, short</vt:lpstr>
    </vt:vector>
  </TitlesOfParts>
  <Company>Philips</Company>
  <LinksUpToDate>false</LinksUpToDate>
  <CharactersWithSpaces>1879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in response to ad, short</dc:title>
  <dc:creator>Gabriele Spina</dc:creator>
  <cp:lastModifiedBy>Philips</cp:lastModifiedBy>
  <cp:revision>6</cp:revision>
  <cp:lastPrinted>2015-11-18T18:05:00Z</cp:lastPrinted>
  <dcterms:created xsi:type="dcterms:W3CDTF">2015-11-18T17:31:00Z</dcterms:created>
  <dcterms:modified xsi:type="dcterms:W3CDTF">2015-11-18T18:08:00Z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TC101686519990</vt:lpwstr>
  </property>
</Properties>
</file>