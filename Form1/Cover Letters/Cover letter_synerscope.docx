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lang w:val="it-IT"/>
        </w:rPr>
        <w:alias w:val="Author"/>
        <w:id w:val="4828253"/>
        <w:placeholder>
          <w:docPart w:val="A6441B9C1D014DA6A05838C772E2DE40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:rsidR="00DF73FC" w:rsidRPr="00F52327" w:rsidRDefault="0091413E">
          <w:pPr>
            <w:pStyle w:val="Bold"/>
            <w:rPr>
              <w:lang w:val="it-IT"/>
            </w:rPr>
          </w:pPr>
          <w:r w:rsidRPr="00F52327">
            <w:rPr>
              <w:lang w:val="it-IT"/>
            </w:rPr>
            <w:t>Gabriele Spina</w:t>
          </w:r>
        </w:p>
      </w:sdtContent>
    </w:sdt>
    <w:p w:rsidR="00DF73FC" w:rsidRPr="00F52327" w:rsidRDefault="0091413E">
      <w:pPr>
        <w:rPr>
          <w:lang w:val="it-IT"/>
        </w:rPr>
      </w:pPr>
      <w:r w:rsidRPr="00F52327">
        <w:rPr>
          <w:lang w:val="it-IT"/>
        </w:rPr>
        <w:t>Nieuwstraat 29</w:t>
      </w:r>
    </w:p>
    <w:p w:rsidR="00DF73FC" w:rsidRPr="00F52327" w:rsidRDefault="0091413E">
      <w:pPr>
        <w:rPr>
          <w:lang w:val="it-IT"/>
        </w:rPr>
      </w:pPr>
      <w:r w:rsidRPr="00F52327">
        <w:rPr>
          <w:lang w:val="it-IT"/>
        </w:rPr>
        <w:t>Eindhoven 5611DA, The Netherlands</w:t>
      </w:r>
    </w:p>
    <w:sdt>
      <w:sdtPr>
        <w:id w:val="4828272"/>
        <w:placeholder>
          <w:docPart w:val="8BFB1F2FC9AE4E2CAE489E1F34969238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15-12-27T00:00:00Z">
          <w:dateFormat w:val="MMMM d, yyyy"/>
          <w:lid w:val="en-US"/>
          <w:storeMappedDataAs w:val="dateTime"/>
          <w:calendar w:val="gregorian"/>
        </w:date>
      </w:sdtPr>
      <w:sdtEndPr/>
      <w:sdtContent>
        <w:p w:rsidR="00DF73FC" w:rsidRDefault="00F52327">
          <w:pPr>
            <w:pStyle w:val="DateofLetter"/>
          </w:pPr>
          <w:r>
            <w:t>December 27, 2015</w:t>
          </w:r>
        </w:p>
      </w:sdtContent>
    </w:sdt>
    <w:sdt>
      <w:sdtPr>
        <w:rPr>
          <w:rFonts w:ascii="Arial" w:hAnsi="Arial" w:cs="Arial"/>
          <w:color w:val="333333"/>
          <w:sz w:val="20"/>
          <w:szCs w:val="20"/>
          <w:shd w:val="clear" w:color="auto" w:fill="FFFFFF"/>
        </w:rPr>
        <w:alias w:val="Recipient Name"/>
        <w:tag w:val="Recipient Name"/>
        <w:id w:val="258528251"/>
        <w:placeholder>
          <w:docPart w:val="A1C964A04AFA4A978B4F23067540126D"/>
        </w:placeholder>
        <w:dataBinding w:prefixMappings="xmlns:ns0='http://schemas.microsoft.com/templates/2006/recipientData' " w:xpath="/ns0:templateProperties[1]/ns0:recipientName[1]" w:storeItemID="{4B146CC5-D3C5-43BB-AF4E-26D9B320BDC6}"/>
        <w:text/>
      </w:sdtPr>
      <w:sdtEndPr/>
      <w:sdtContent>
        <w:p w:rsidR="00DF73FC" w:rsidRDefault="00651F46">
          <w:pPr>
            <w:pStyle w:val="RecipientName-Address"/>
            <w:rPr>
              <w:rFonts w:eastAsiaTheme="minorHAnsi"/>
            </w:rPr>
          </w:pPr>
          <w:r>
            <w:rPr>
              <w:rFonts w:ascii="Arial" w:hAnsi="Arial" w:cs="Arial"/>
              <w:color w:val="333333"/>
              <w:sz w:val="20"/>
              <w:szCs w:val="20"/>
              <w:shd w:val="clear" w:color="auto" w:fill="FFFFFF"/>
            </w:rPr>
            <w:t>Hiring manager</w:t>
          </w:r>
        </w:p>
      </w:sdtContent>
    </w:sdt>
    <w:p w:rsidR="00EC6453" w:rsidRDefault="00561F74">
      <w:proofErr w:type="spellStart"/>
      <w:r>
        <w:t>Pointlogic</w:t>
      </w:r>
      <w:proofErr w:type="spellEnd"/>
    </w:p>
    <w:p w:rsidR="00DF73FC" w:rsidRDefault="00EC1962">
      <w:pPr>
        <w:pStyle w:val="Greeting"/>
      </w:pPr>
      <w:r>
        <w:t xml:space="preserve">Dear </w:t>
      </w:r>
      <w:sdt>
        <w:sdtPr>
          <w:alias w:val="Recipient Name"/>
          <w:tag w:val="Recipient Name"/>
          <w:id w:val="258528255"/>
          <w:placeholder>
            <w:docPart w:val="5773375862464F8C8AF869BAC7A7F141"/>
          </w:placeholder>
          <w:dataBinding w:prefixMappings="xmlns:ns0='http://schemas.microsoft.com/templates/2006/recipientData' " w:xpath="/ns0:templateProperties[1]/ns0:recipientName[1]" w:storeItemID="{4B146CC5-D3C5-43BB-AF4E-26D9B320BDC6}"/>
          <w:text/>
        </w:sdtPr>
        <w:sdtEndPr/>
        <w:sdtContent>
          <w:r w:rsidR="00FD3025" w:rsidRPr="00FD3025">
            <w:t>Hiring manager</w:t>
          </w:r>
        </w:sdtContent>
      </w:sdt>
      <w:r>
        <w:t>:</w:t>
      </w:r>
    </w:p>
    <w:p w:rsidR="00EC6453" w:rsidRDefault="00EC1962">
      <w:pPr>
        <w:pStyle w:val="BodyCopy"/>
      </w:pPr>
      <w:r>
        <w:t>I</w:t>
      </w:r>
      <w:r w:rsidR="0091413E">
        <w:t>t is with great interest that I am forwarding my resume to you for the full-time position “</w:t>
      </w:r>
      <w:r w:rsidR="00F52327" w:rsidRPr="00F52327">
        <w:t>Data Scientist</w:t>
      </w:r>
      <w:r w:rsidR="0091413E">
        <w:t>”</w:t>
      </w:r>
      <w:r>
        <w:t xml:space="preserve">. </w:t>
      </w:r>
    </w:p>
    <w:p w:rsidR="000B244A" w:rsidRDefault="000B244A">
      <w:pPr>
        <w:pStyle w:val="BodyCopy"/>
      </w:pPr>
      <w:r>
        <w:t>I graduated in Biomedical Engineering with honors and I am currently a last year PhD student at Philips Research (Smart Professional Spaces group) and at the department of Signal Processing System</w:t>
      </w:r>
      <w:r w:rsidR="0089185D">
        <w:t>s</w:t>
      </w:r>
      <w:r>
        <w:t xml:space="preserve"> of TU/e. </w:t>
      </w:r>
    </w:p>
    <w:p w:rsidR="000B244A" w:rsidRDefault="000B244A">
      <w:pPr>
        <w:pStyle w:val="BodyCopy"/>
      </w:pPr>
      <w:r>
        <w:t xml:space="preserve">My PhD </w:t>
      </w:r>
      <w:r w:rsidRPr="000B244A">
        <w:t xml:space="preserve">focuses </w:t>
      </w:r>
      <w:r>
        <w:t xml:space="preserve">on </w:t>
      </w:r>
      <w:r w:rsidR="00FD3025">
        <w:t>developing</w:t>
      </w:r>
      <w:r w:rsidRPr="000B244A">
        <w:t xml:space="preserve"> </w:t>
      </w:r>
      <w:r w:rsidR="00FD3025">
        <w:t>analytics techniques</w:t>
      </w:r>
      <w:r w:rsidRPr="000B244A">
        <w:t xml:space="preserve"> and machine learning methods </w:t>
      </w:r>
      <w:r w:rsidR="00FD3025">
        <w:t xml:space="preserve">applied to healthcare-related </w:t>
      </w:r>
      <w:r w:rsidR="00F52327">
        <w:t>data analysis</w:t>
      </w:r>
      <w:r w:rsidR="00FD3025">
        <w:t>.</w:t>
      </w:r>
      <w:r w:rsidRPr="000B244A">
        <w:t xml:space="preserve"> </w:t>
      </w:r>
      <w:r w:rsidR="00561F74">
        <w:t xml:space="preserve">The methodologies learnt and developed can easily </w:t>
      </w:r>
      <w:proofErr w:type="gramStart"/>
      <w:r w:rsidR="00561F74">
        <w:t>applied</w:t>
      </w:r>
      <w:proofErr w:type="gramEnd"/>
      <w:r w:rsidR="00561F74">
        <w:t xml:space="preserve"> to any kind of data.</w:t>
      </w:r>
    </w:p>
    <w:p w:rsidR="00463E6E" w:rsidRDefault="00463E6E">
      <w:pPr>
        <w:pStyle w:val="BodyCopy"/>
      </w:pPr>
      <w:r>
        <w:t xml:space="preserve">During my PhD I developed </w:t>
      </w:r>
      <w:r w:rsidRPr="00463E6E">
        <w:t xml:space="preserve">solid programming skills with data analysis techniques such as </w:t>
      </w:r>
      <w:r>
        <w:t xml:space="preserve">topic models, </w:t>
      </w:r>
      <w:r w:rsidRPr="00463E6E">
        <w:t>clustering, statistical analysis, p</w:t>
      </w:r>
      <w:r>
        <w:t>attern recognition, classifiers.</w:t>
      </w:r>
    </w:p>
    <w:p w:rsidR="00DF73FC" w:rsidRDefault="00EC1962">
      <w:pPr>
        <w:pStyle w:val="BodyCopy"/>
      </w:pPr>
      <w:r>
        <w:t>Some specific accomplishments include:</w:t>
      </w:r>
    </w:p>
    <w:p w:rsidR="00DF73FC" w:rsidRDefault="000B244A">
      <w:pPr>
        <w:pStyle w:val="BulletedList"/>
      </w:pPr>
      <w:r>
        <w:t>1 journal paper published in</w:t>
      </w:r>
      <w:r w:rsidR="00EC1962">
        <w:t xml:space="preserve"> the</w:t>
      </w:r>
      <w:r>
        <w:t xml:space="preserve"> IEEE journal of Biomedical and Health informatics </w:t>
      </w:r>
      <w:r w:rsidR="00EC1962">
        <w:t xml:space="preserve">and </w:t>
      </w:r>
      <w:r>
        <w:t>awarded as research highlight by IEEE</w:t>
      </w:r>
      <w:r w:rsidR="00EC1962">
        <w:t>.</w:t>
      </w:r>
    </w:p>
    <w:p w:rsidR="00DF73FC" w:rsidRDefault="000B244A">
      <w:pPr>
        <w:pStyle w:val="BulletedList"/>
      </w:pPr>
      <w:r>
        <w:t>2 journal papers submitted to major medical journals</w:t>
      </w:r>
      <w:r w:rsidR="00463E6E">
        <w:t>.</w:t>
      </w:r>
    </w:p>
    <w:p w:rsidR="00DF73FC" w:rsidRDefault="000B244A">
      <w:pPr>
        <w:pStyle w:val="BulletedList"/>
      </w:pPr>
      <w:r>
        <w:t>3 patent</w:t>
      </w:r>
      <w:r w:rsidR="00463E6E">
        <w:t>s</w:t>
      </w:r>
      <w:r>
        <w:t xml:space="preserve"> filed by Philips.</w:t>
      </w:r>
    </w:p>
    <w:p w:rsidR="00561F74" w:rsidRDefault="00561F74">
      <w:pPr>
        <w:pStyle w:val="BodyCopy"/>
      </w:pPr>
    </w:p>
    <w:p w:rsidR="00463E6E" w:rsidRDefault="00561F74">
      <w:pPr>
        <w:pStyle w:val="BodyCopy"/>
      </w:pPr>
      <w:r>
        <w:t xml:space="preserve">I am friendly, </w:t>
      </w:r>
      <w:r>
        <w:t>organized</w:t>
      </w:r>
      <w:bookmarkStart w:id="0" w:name="_GoBack"/>
      <w:bookmarkEnd w:id="0"/>
      <w:r>
        <w:t xml:space="preserve"> and patient and I am used to working under pressure and to a deadline.</w:t>
      </w:r>
      <w:r>
        <w:t xml:space="preserve"> </w:t>
      </w:r>
      <w:r w:rsidR="00463E6E">
        <w:t>My belief is that I could make significant contributions to your current and future projects and that my education and abilities will be employed to their full potential in this position.</w:t>
      </w:r>
      <w:r w:rsidR="00EC1962">
        <w:t xml:space="preserve"> </w:t>
      </w:r>
    </w:p>
    <w:p w:rsidR="00DF73FC" w:rsidRDefault="00EC1962">
      <w:pPr>
        <w:pStyle w:val="BodyCopy"/>
      </w:pPr>
      <w:r>
        <w:t>I</w:t>
      </w:r>
      <w:r w:rsidR="00463E6E">
        <w:t xml:space="preserve"> ha</w:t>
      </w:r>
      <w:r>
        <w:t>ve enclosed my resume for your review. I look forward to hearing from you.</w:t>
      </w:r>
    </w:p>
    <w:p w:rsidR="00DF73FC" w:rsidRDefault="00EC1962">
      <w:pPr>
        <w:pStyle w:val="Closure"/>
      </w:pPr>
      <w:r>
        <w:t>Sincerely,</w:t>
      </w:r>
    </w:p>
    <w:sdt>
      <w:sdtPr>
        <w:alias w:val="Author"/>
        <w:id w:val="4828319"/>
        <w:placeholder>
          <w:docPart w:val="71F5E9FAB1DE4B42A7CBA503E7A44AF4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:rsidR="00DF73FC" w:rsidRDefault="0091413E">
          <w:pPr>
            <w:pStyle w:val="Closure"/>
          </w:pPr>
          <w:r>
            <w:t>Gabriele Spina</w:t>
          </w:r>
        </w:p>
      </w:sdtContent>
    </w:sdt>
    <w:sectPr w:rsidR="00DF73FC">
      <w:pgSz w:w="12240" w:h="15840"/>
      <w:pgMar w:top="1080" w:right="2160" w:bottom="1440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F0EA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616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3DE84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4956B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11326E1"/>
    <w:multiLevelType w:val="hybridMultilevel"/>
    <w:tmpl w:val="5BDE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216E13"/>
    <w:multiLevelType w:val="hybridMultilevel"/>
    <w:tmpl w:val="4E28D91E"/>
    <w:lvl w:ilvl="0" w:tplc="E01AF61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13E"/>
    <w:rsid w:val="000B244A"/>
    <w:rsid w:val="00463E6E"/>
    <w:rsid w:val="004E54C5"/>
    <w:rsid w:val="00561F74"/>
    <w:rsid w:val="00651F46"/>
    <w:rsid w:val="007556C6"/>
    <w:rsid w:val="008117B0"/>
    <w:rsid w:val="0089185D"/>
    <w:rsid w:val="0091413E"/>
    <w:rsid w:val="00DD2FFC"/>
    <w:rsid w:val="00DF73FC"/>
    <w:rsid w:val="00EC1962"/>
    <w:rsid w:val="00EC6453"/>
    <w:rsid w:val="00F52327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Enclosure">
    <w:name w:val="Enclosure"/>
    <w:basedOn w:val="Normal"/>
    <w:qFormat/>
    <w:pPr>
      <w:spacing w:before="1200"/>
    </w:pPr>
    <w:rPr>
      <w:caps/>
      <w:spacing w:val="10"/>
      <w:sz w:val="14"/>
    </w:rPr>
  </w:style>
  <w:style w:type="paragraph" w:customStyle="1" w:styleId="Closure">
    <w:name w:val="Closure"/>
    <w:basedOn w:val="Normal"/>
    <w:qFormat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pPr>
      <w:spacing w:after="200" w:line="264" w:lineRule="auto"/>
    </w:pPr>
  </w:style>
  <w:style w:type="paragraph" w:customStyle="1" w:styleId="BulletedList">
    <w:name w:val="Bulleted List"/>
    <w:basedOn w:val="BodyCopy"/>
    <w:qFormat/>
    <w:pPr>
      <w:numPr>
        <w:numId w:val="6"/>
      </w:numPr>
      <w:contextualSpacing/>
    </w:pPr>
  </w:style>
  <w:style w:type="paragraph" w:customStyle="1" w:styleId="Greeting">
    <w:name w:val="Greeting"/>
    <w:basedOn w:val="Normal"/>
    <w:qFormat/>
    <w:pPr>
      <w:spacing w:before="600" w:after="200"/>
    </w:pPr>
  </w:style>
  <w:style w:type="paragraph" w:customStyle="1" w:styleId="RecipeintTitle">
    <w:name w:val="Recipeint Title"/>
    <w:basedOn w:val="Normal"/>
    <w:qFormat/>
    <w:rPr>
      <w:i/>
    </w:rPr>
  </w:style>
  <w:style w:type="paragraph" w:customStyle="1" w:styleId="DateofLetter">
    <w:name w:val="Date of Letter"/>
    <w:basedOn w:val="Normal"/>
    <w:qFormat/>
    <w:pPr>
      <w:spacing w:before="1200"/>
    </w:pPr>
  </w:style>
  <w:style w:type="paragraph" w:customStyle="1" w:styleId="Bold">
    <w:name w:val="Bold"/>
    <w:basedOn w:val="BodyCopy"/>
    <w:qFormat/>
    <w:pPr>
      <w:spacing w:after="0" w:line="240" w:lineRule="auto"/>
    </w:pPr>
    <w:rPr>
      <w:b/>
      <w:spacing w:val="1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Enclosure">
    <w:name w:val="Enclosure"/>
    <w:basedOn w:val="Normal"/>
    <w:qFormat/>
    <w:pPr>
      <w:spacing w:before="1200"/>
    </w:pPr>
    <w:rPr>
      <w:caps/>
      <w:spacing w:val="10"/>
      <w:sz w:val="14"/>
    </w:rPr>
  </w:style>
  <w:style w:type="paragraph" w:customStyle="1" w:styleId="Closure">
    <w:name w:val="Closure"/>
    <w:basedOn w:val="Normal"/>
    <w:qFormat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pPr>
      <w:spacing w:after="200" w:line="264" w:lineRule="auto"/>
    </w:pPr>
  </w:style>
  <w:style w:type="paragraph" w:customStyle="1" w:styleId="BulletedList">
    <w:name w:val="Bulleted List"/>
    <w:basedOn w:val="BodyCopy"/>
    <w:qFormat/>
    <w:pPr>
      <w:numPr>
        <w:numId w:val="6"/>
      </w:numPr>
      <w:contextualSpacing/>
    </w:pPr>
  </w:style>
  <w:style w:type="paragraph" w:customStyle="1" w:styleId="Greeting">
    <w:name w:val="Greeting"/>
    <w:basedOn w:val="Normal"/>
    <w:qFormat/>
    <w:pPr>
      <w:spacing w:before="600" w:after="200"/>
    </w:pPr>
  </w:style>
  <w:style w:type="paragraph" w:customStyle="1" w:styleId="RecipeintTitle">
    <w:name w:val="Recipeint Title"/>
    <w:basedOn w:val="Normal"/>
    <w:qFormat/>
    <w:rPr>
      <w:i/>
    </w:rPr>
  </w:style>
  <w:style w:type="paragraph" w:customStyle="1" w:styleId="DateofLetter">
    <w:name w:val="Date of Letter"/>
    <w:basedOn w:val="Normal"/>
    <w:qFormat/>
    <w:pPr>
      <w:spacing w:before="1200"/>
    </w:pPr>
  </w:style>
  <w:style w:type="paragraph" w:customStyle="1" w:styleId="Bold">
    <w:name w:val="Bold"/>
    <w:basedOn w:val="BodyCopy"/>
    <w:qFormat/>
    <w:pPr>
      <w:spacing w:after="0" w:line="240" w:lineRule="auto"/>
    </w:pPr>
    <w:rPr>
      <w:b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4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153563\AppData\Roaming\Microsoft\Templates\CoverLetter_ResponseTo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6441B9C1D014DA6A05838C772E2D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509B6-5E98-4E0D-80FA-17E90158563B}"/>
      </w:docPartPr>
      <w:docPartBody>
        <w:p w:rsidR="0067083F" w:rsidRDefault="00E60384">
          <w:pPr>
            <w:pStyle w:val="A6441B9C1D014DA6A05838C772E2DE40"/>
          </w:pPr>
          <w:r>
            <w:t>[Your Name]</w:t>
          </w:r>
        </w:p>
      </w:docPartBody>
    </w:docPart>
    <w:docPart>
      <w:docPartPr>
        <w:name w:val="8BFB1F2FC9AE4E2CAE489E1F34969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5B167-9178-4424-985F-C7553F3360E3}"/>
      </w:docPartPr>
      <w:docPartBody>
        <w:p w:rsidR="0067083F" w:rsidRDefault="00E60384">
          <w:pPr>
            <w:pStyle w:val="8BFB1F2FC9AE4E2CAE489E1F34969238"/>
          </w:pPr>
          <w:r>
            <w:t>[Pick the date]</w:t>
          </w:r>
        </w:p>
      </w:docPartBody>
    </w:docPart>
    <w:docPart>
      <w:docPartPr>
        <w:name w:val="A1C964A04AFA4A978B4F230675401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3CAA9-9863-43F6-8D9D-983A8406CBAF}"/>
      </w:docPartPr>
      <w:docPartBody>
        <w:p w:rsidR="0067083F" w:rsidRDefault="00E60384">
          <w:pPr>
            <w:pStyle w:val="A1C964A04AFA4A978B4F23067540126D"/>
          </w:pPr>
          <w:r>
            <w:rPr>
              <w:rFonts w:eastAsiaTheme="minorHAnsi"/>
            </w:rPr>
            <w:t>[Recipient Name]</w:t>
          </w:r>
        </w:p>
      </w:docPartBody>
    </w:docPart>
    <w:docPart>
      <w:docPartPr>
        <w:name w:val="5773375862464F8C8AF869BAC7A7F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33BA-358D-4734-AB2C-D9213F5203A7}"/>
      </w:docPartPr>
      <w:docPartBody>
        <w:p w:rsidR="0067083F" w:rsidRDefault="00E60384">
          <w:pPr>
            <w:pStyle w:val="5773375862464F8C8AF869BAC7A7F141"/>
          </w:pPr>
          <w:r>
            <w:t>[Recipient Name]</w:t>
          </w:r>
        </w:p>
      </w:docPartBody>
    </w:docPart>
    <w:docPart>
      <w:docPartPr>
        <w:name w:val="71F5E9FAB1DE4B42A7CBA503E7A44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3D287-29EB-4E95-A696-D2755C43A62A}"/>
      </w:docPartPr>
      <w:docPartBody>
        <w:p w:rsidR="0067083F" w:rsidRDefault="00E60384">
          <w:pPr>
            <w:pStyle w:val="71F5E9FAB1DE4B42A7CBA503E7A44AF4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384"/>
    <w:rsid w:val="0067083F"/>
    <w:rsid w:val="00A37FD9"/>
    <w:rsid w:val="00C12DFF"/>
    <w:rsid w:val="00E0682D"/>
    <w:rsid w:val="00E60384"/>
    <w:rsid w:val="00ED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441B9C1D014DA6A05838C772E2DE40">
    <w:name w:val="A6441B9C1D014DA6A05838C772E2DE40"/>
  </w:style>
  <w:style w:type="paragraph" w:customStyle="1" w:styleId="57E3101682E04EC48FB335649E607034">
    <w:name w:val="57E3101682E04EC48FB335649E607034"/>
  </w:style>
  <w:style w:type="paragraph" w:customStyle="1" w:styleId="DDE940042ED14E9DB8C427A536599495">
    <w:name w:val="DDE940042ED14E9DB8C427A536599495"/>
  </w:style>
  <w:style w:type="paragraph" w:customStyle="1" w:styleId="8BFB1F2FC9AE4E2CAE489E1F34969238">
    <w:name w:val="8BFB1F2FC9AE4E2CAE489E1F34969238"/>
  </w:style>
  <w:style w:type="paragraph" w:customStyle="1" w:styleId="A1C964A04AFA4A978B4F23067540126D">
    <w:name w:val="A1C964A04AFA4A978B4F23067540126D"/>
  </w:style>
  <w:style w:type="paragraph" w:customStyle="1" w:styleId="DE01923130F348099CD7DB2049344061">
    <w:name w:val="DE01923130F348099CD7DB2049344061"/>
  </w:style>
  <w:style w:type="paragraph" w:customStyle="1" w:styleId="E8697C8C91E3434BB92B666B366B957F">
    <w:name w:val="E8697C8C91E3434BB92B666B366B957F"/>
  </w:style>
  <w:style w:type="paragraph" w:customStyle="1" w:styleId="00778D9E24AA4200BB0642A9967B20AC">
    <w:name w:val="00778D9E24AA4200BB0642A9967B20AC"/>
  </w:style>
  <w:style w:type="paragraph" w:customStyle="1" w:styleId="719C61356C6647FA8C755829C419CC1A">
    <w:name w:val="719C61356C6647FA8C755829C419CC1A"/>
  </w:style>
  <w:style w:type="paragraph" w:customStyle="1" w:styleId="5773375862464F8C8AF869BAC7A7F141">
    <w:name w:val="5773375862464F8C8AF869BAC7A7F141"/>
  </w:style>
  <w:style w:type="paragraph" w:customStyle="1" w:styleId="71F5E9FAB1DE4B42A7CBA503E7A44AF4">
    <w:name w:val="71F5E9FAB1DE4B42A7CBA503E7A44AF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441B9C1D014DA6A05838C772E2DE40">
    <w:name w:val="A6441B9C1D014DA6A05838C772E2DE40"/>
  </w:style>
  <w:style w:type="paragraph" w:customStyle="1" w:styleId="57E3101682E04EC48FB335649E607034">
    <w:name w:val="57E3101682E04EC48FB335649E607034"/>
  </w:style>
  <w:style w:type="paragraph" w:customStyle="1" w:styleId="DDE940042ED14E9DB8C427A536599495">
    <w:name w:val="DDE940042ED14E9DB8C427A536599495"/>
  </w:style>
  <w:style w:type="paragraph" w:customStyle="1" w:styleId="8BFB1F2FC9AE4E2CAE489E1F34969238">
    <w:name w:val="8BFB1F2FC9AE4E2CAE489E1F34969238"/>
  </w:style>
  <w:style w:type="paragraph" w:customStyle="1" w:styleId="A1C964A04AFA4A978B4F23067540126D">
    <w:name w:val="A1C964A04AFA4A978B4F23067540126D"/>
  </w:style>
  <w:style w:type="paragraph" w:customStyle="1" w:styleId="DE01923130F348099CD7DB2049344061">
    <w:name w:val="DE01923130F348099CD7DB2049344061"/>
  </w:style>
  <w:style w:type="paragraph" w:customStyle="1" w:styleId="E8697C8C91E3434BB92B666B366B957F">
    <w:name w:val="E8697C8C91E3434BB92B666B366B957F"/>
  </w:style>
  <w:style w:type="paragraph" w:customStyle="1" w:styleId="00778D9E24AA4200BB0642A9967B20AC">
    <w:name w:val="00778D9E24AA4200BB0642A9967B20AC"/>
  </w:style>
  <w:style w:type="paragraph" w:customStyle="1" w:styleId="719C61356C6647FA8C755829C419CC1A">
    <w:name w:val="719C61356C6647FA8C755829C419CC1A"/>
  </w:style>
  <w:style w:type="paragraph" w:customStyle="1" w:styleId="5773375862464F8C8AF869BAC7A7F141">
    <w:name w:val="5773375862464F8C8AF869BAC7A7F141"/>
  </w:style>
  <w:style w:type="paragraph" w:customStyle="1" w:styleId="71F5E9FAB1DE4B42A7CBA503E7A44AF4">
    <w:name w:val="71F5E9FAB1DE4B42A7CBA503E7A44A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2015-12-27T00:00:00</PublishDate>
  <Abstract/>
  <CompanyAddress/>
  <CompanyPhone/>
  <CompanyFax/>
  <CompanyEmail/>
</CoverPageProperties>
</file>

<file path=customXml/item2.xml><?xml version="1.0" encoding="utf-8"?>
<t:templateProperties xmlns:t="http://schemas.microsoft.com/templates/2006/recipientData">
  <t:recipientName>Hiring manager</t:recipientName>
</t:template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146CC5-D3C5-43BB-AF4E-26D9B320BDC6}">
  <ds:schemaRefs>
    <ds:schemaRef ds:uri="http://schemas.microsoft.com/templates/2006/recipientData"/>
  </ds:schemaRefs>
</ds:datastoreItem>
</file>

<file path=customXml/itemProps3.xml><?xml version="1.0" encoding="utf-8"?>
<ds:datastoreItem xmlns:ds="http://schemas.openxmlformats.org/officeDocument/2006/customXml" ds:itemID="{20E68985-46E5-47E6-AACB-E1851FD64A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CoverLetter_ResponseToAd</Template>
  <TotalTime>70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 in response to ad, short</vt:lpstr>
    </vt:vector>
  </TitlesOfParts>
  <Company>Philips</Company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in response to ad, short</dc:title>
  <dc:creator>Gabriele Spina</dc:creator>
  <cp:lastModifiedBy>Gabriele</cp:lastModifiedBy>
  <cp:revision>12</cp:revision>
  <cp:lastPrinted>2015-12-27T11:53:00Z</cp:lastPrinted>
  <dcterms:created xsi:type="dcterms:W3CDTF">2015-11-18T17:31:00Z</dcterms:created>
  <dcterms:modified xsi:type="dcterms:W3CDTF">2015-12-27T12:06:00Z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TC101686519990</vt:lpwstr>
  </property>
</Properties>
</file>